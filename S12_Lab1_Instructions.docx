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02456430" w:rsidR="00D26CE9" w:rsidRDefault="003D0701" w:rsidP="00497FB0">
      <w:pPr>
        <w:pStyle w:val="Titre"/>
      </w:pPr>
      <w:r>
        <w:t>mission : Trouvez l’erreur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7F43627B" w14:textId="5304F91B" w:rsidR="00E568B5" w:rsidRPr="00E568B5" w:rsidRDefault="00E568B5" w:rsidP="00E568B5">
      <w:pPr>
        <w:rPr>
          <w:rFonts w:eastAsia="Times New Roman"/>
        </w:rPr>
      </w:pPr>
      <w:r w:rsidRPr="00E568B5">
        <w:rPr>
          <w:rFonts w:eastAsia="Times New Roman"/>
        </w:rPr>
        <w:t xml:space="preserve">Votre mission, si </w:t>
      </w:r>
      <w:r w:rsidRPr="00E568B5">
        <w:rPr>
          <w:rFonts w:eastAsia="Times New Roman"/>
          <w:lang w:val="fr-FR"/>
        </w:rPr>
        <w:t>toutefois</w:t>
      </w:r>
      <w:r w:rsidRPr="00E568B5">
        <w:rPr>
          <w:rFonts w:eastAsia="Times New Roman"/>
          <w:b/>
          <w:bCs/>
          <w:lang w:val="fr-FR"/>
        </w:rPr>
        <w:t xml:space="preserve"> </w:t>
      </w:r>
      <w:r w:rsidRPr="00E568B5">
        <w:rPr>
          <w:rFonts w:eastAsia="Times New Roman"/>
        </w:rPr>
        <w:t xml:space="preserve">vous l’acceptez, est de détecter et de corriger les erreurs. </w:t>
      </w:r>
      <w:r w:rsidRPr="00E568B5">
        <w:rPr>
          <w:rFonts w:eastAsia="Times New Roman"/>
          <w:lang w:val="fr-FR"/>
        </w:rPr>
        <w:t xml:space="preserve">Comme toujours, si vous ou un membre de votre </w:t>
      </w:r>
      <w:r w:rsidR="007C3041">
        <w:rPr>
          <w:rFonts w:eastAsia="Times New Roman"/>
          <w:lang w:val="fr-FR"/>
        </w:rPr>
        <w:t>force opérationnelle</w:t>
      </w:r>
      <w:r w:rsidRPr="00E568B5">
        <w:rPr>
          <w:rFonts w:eastAsia="Times New Roman"/>
          <w:lang w:val="fr-FR"/>
        </w:rPr>
        <w:t xml:space="preserve"> êtes capturé ou tué, le professeur niera toute connaissance de vos actions. Cet énoncé s'autodétruira dans cinq semaines.</w:t>
      </w:r>
    </w:p>
    <w:p w14:paraId="066F5E1A" w14:textId="77777777" w:rsidR="00E568B5" w:rsidRPr="00E568B5" w:rsidRDefault="00E568B5" w:rsidP="00E568B5">
      <w:pPr>
        <w:rPr>
          <w:rFonts w:eastAsia="Times New Roman"/>
          <w:b/>
          <w:bCs/>
        </w:rPr>
      </w:pPr>
      <w:r w:rsidRPr="00E568B5">
        <w:rPr>
          <w:rFonts w:eastAsia="Times New Roman"/>
          <w:b/>
          <w:bCs/>
        </w:rPr>
        <w:t xml:space="preserve">Votre force opérationnelle : </w:t>
      </w:r>
    </w:p>
    <w:p w14:paraId="7979BE9E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Vous</w:t>
      </w:r>
    </w:p>
    <w:p w14:paraId="4E92B5EC" w14:textId="7AF940F8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Le </w:t>
      </w:r>
      <w:r w:rsidR="007C3041">
        <w:rPr>
          <w:rFonts w:eastAsia="Times New Roman"/>
        </w:rPr>
        <w:t>débogueur</w:t>
      </w:r>
      <w:r>
        <w:rPr>
          <w:rFonts w:eastAsia="Times New Roman"/>
        </w:rPr>
        <w:t xml:space="preserve"> et les points d’arrêt</w:t>
      </w:r>
    </w:p>
    <w:p w14:paraId="6D5A08C1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Les messages dans la console</w:t>
      </w:r>
    </w:p>
    <w:p w14:paraId="320ED524" w14:textId="51CFFB3B" w:rsidR="00E568B5" w:rsidRPr="007C42CE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  <w:i/>
          <w:iCs/>
        </w:rPr>
      </w:pPr>
      <w:r>
        <w:rPr>
          <w:rFonts w:eastAsia="Times New Roman"/>
        </w:rPr>
        <w:t xml:space="preserve">La fenêtre </w:t>
      </w:r>
      <w:r w:rsidRPr="007C42CE">
        <w:rPr>
          <w:rFonts w:eastAsia="Times New Roman"/>
          <w:i/>
          <w:iCs/>
        </w:rPr>
        <w:t>Liste d</w:t>
      </w:r>
      <w:r w:rsidR="00BB03A5">
        <w:rPr>
          <w:rFonts w:eastAsia="Times New Roman"/>
          <w:i/>
          <w:iCs/>
        </w:rPr>
        <w:t>’</w:t>
      </w:r>
      <w:r w:rsidRPr="007C42CE">
        <w:rPr>
          <w:rFonts w:eastAsia="Times New Roman"/>
          <w:i/>
          <w:iCs/>
        </w:rPr>
        <w:t>erreurs</w:t>
      </w:r>
    </w:p>
    <w:p w14:paraId="31EDEF58" w14:textId="77777777" w:rsidR="00E568B5" w:rsidRDefault="00E568B5" w:rsidP="00E568B5">
      <w:pPr>
        <w:pStyle w:val="Titre1"/>
      </w:pPr>
      <w:r>
        <w:t>Mise en contexte</w:t>
      </w:r>
    </w:p>
    <w:p w14:paraId="67443440" w14:textId="77777777" w:rsidR="00E568B5" w:rsidRDefault="00E568B5" w:rsidP="00E568B5">
      <w:pPr>
        <w:rPr>
          <w:rFonts w:eastAsia="Times New Roman"/>
        </w:rPr>
      </w:pPr>
      <w:r>
        <w:rPr>
          <w:rFonts w:eastAsia="Times New Roman"/>
        </w:rPr>
        <w:t xml:space="preserve">Chaque dossier </w:t>
      </w:r>
      <w:r w:rsidRPr="003D0701">
        <w:rPr>
          <w:rFonts w:eastAsia="Times New Roman"/>
          <w:b/>
          <w:bCs/>
        </w:rPr>
        <w:t>Mission</w:t>
      </w:r>
      <w:r>
        <w:rPr>
          <w:rFonts w:eastAsia="Times New Roman"/>
        </w:rPr>
        <w:t xml:space="preserve"> de ce laboratoire contient une version plus ou moins identique de la même application. Dans chaque version, il y a une erreur courante dans la mise en place d’Entity Framework.</w:t>
      </w:r>
    </w:p>
    <w:p w14:paraId="0ADBA78D" w14:textId="4D569C56" w:rsidR="00010644" w:rsidRDefault="00010644" w:rsidP="00010644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79E73E4" w14:textId="77777777" w:rsidR="008701B6" w:rsidRPr="008701B6" w:rsidRDefault="008701B6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Faîtes un </w:t>
      </w:r>
      <w:r>
        <w:rPr>
          <w:i/>
          <w:iCs/>
        </w:rPr>
        <w:t xml:space="preserve">Fork </w:t>
      </w:r>
      <w:r>
        <w:t xml:space="preserve">du </w:t>
      </w:r>
      <w:r>
        <w:rPr>
          <w:i/>
          <w:iCs/>
        </w:rPr>
        <w:t>repository</w:t>
      </w:r>
    </w:p>
    <w:p w14:paraId="27B79548" w14:textId="36376EB2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 xml:space="preserve">Dans </w:t>
      </w:r>
      <w:r w:rsidR="00ED5648">
        <w:t>Client Fork</w:t>
      </w:r>
      <w:r w:rsidRPr="00364654">
        <w:t>, clonez le repository </w:t>
      </w:r>
    </w:p>
    <w:p w14:paraId="48E6A274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URL </w:t>
      </w:r>
    </w:p>
    <w:p w14:paraId="52F317ED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GitHub.com </w:t>
      </w:r>
    </w:p>
    <w:p w14:paraId="52E9CC7E" w14:textId="0F0D7B66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>Ouvrez le repository (OK) </w:t>
      </w:r>
      <w:r w:rsidR="003155B3">
        <w:tab/>
      </w:r>
    </w:p>
    <w:p w14:paraId="25A30EA5" w14:textId="1DACAA79" w:rsidR="00A53E03" w:rsidRPr="00A53E03" w:rsidRDefault="00A53E03" w:rsidP="00A53E03">
      <w:pPr>
        <w:pStyle w:val="paragraph"/>
        <w:shd w:val="clear" w:color="auto" w:fill="D7E7F0"/>
        <w:textAlignment w:val="baseline"/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</w:pPr>
      <w:r w:rsidRPr="00A53E03"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Diagramme de classes de l’application</w:t>
      </w:r>
    </w:p>
    <w:p w14:paraId="29E4B6BE" w14:textId="075BCEA8" w:rsidR="00A53E03" w:rsidRDefault="00BB03A5" w:rsidP="00A53E03">
      <w:pPr>
        <w:jc w:val="center"/>
      </w:pPr>
      <w:r w:rsidRPr="00BB03A5">
        <w:rPr>
          <w:noProof/>
        </w:rPr>
        <w:drawing>
          <wp:inline distT="0" distB="0" distL="0" distR="0" wp14:anchorId="6813A798" wp14:editId="04AA6DFC">
            <wp:extent cx="5557589" cy="3103418"/>
            <wp:effectExtent l="0" t="0" r="5080" b="1905"/>
            <wp:docPr id="259138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8887" name=""/>
                    <pic:cNvPicPr/>
                  </pic:nvPicPr>
                  <pic:blipFill rotWithShape="1">
                    <a:blip r:embed="rId10"/>
                    <a:srcRect r="2990" b="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211" cy="317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6FFB3" w14:textId="4B249AE7" w:rsidR="000223F6" w:rsidRDefault="003D0701" w:rsidP="000223F6">
      <w:pPr>
        <w:pStyle w:val="Titre1"/>
      </w:pPr>
      <w:r>
        <w:lastRenderedPageBreak/>
        <w:t>Les missions</w:t>
      </w:r>
    </w:p>
    <w:p w14:paraId="1549F4C8" w14:textId="4369C574" w:rsidR="00754711" w:rsidRPr="000C4172" w:rsidRDefault="003D0701" w:rsidP="00754711">
      <w:pPr>
        <w:pStyle w:val="Titre2"/>
      </w:pPr>
      <w:r>
        <w:t>mission 1</w:t>
      </w:r>
    </w:p>
    <w:p w14:paraId="32CCF9BC" w14:textId="77777777" w:rsidR="008701B6" w:rsidRDefault="008701B6" w:rsidP="008701B6">
      <w:pPr>
        <w:spacing w:before="0" w:after="160" w:line="259" w:lineRule="auto"/>
        <w:ind w:left="360"/>
      </w:pPr>
    </w:p>
    <w:p w14:paraId="0F4E0728" w14:textId="2F2384AD" w:rsidR="003B2F05" w:rsidRPr="00A53E03" w:rsidRDefault="003B2F05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Ouvrez </w:t>
      </w:r>
      <w:r w:rsidR="007D5B47">
        <w:t>l</w:t>
      </w:r>
      <w:r w:rsidR="00C143A2">
        <w:t>e projet Visual Studio</w:t>
      </w:r>
      <w:r w:rsidR="0044560F">
        <w:t xml:space="preserve"> qui se trouve dans votre dossier </w:t>
      </w:r>
      <w:r w:rsidR="00A53E03">
        <w:rPr>
          <w:b/>
          <w:bCs/>
        </w:rPr>
        <w:t>Mission 1</w:t>
      </w:r>
    </w:p>
    <w:p w14:paraId="6C269B16" w14:textId="5FCCCC91" w:rsidR="00A53E03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3BFE70DA" w14:textId="7064492F" w:rsidR="002D6B0D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>La console vous affiche le message d’erreur suivant :</w:t>
      </w:r>
    </w:p>
    <w:p w14:paraId="265C96E4" w14:textId="3AEBB187" w:rsidR="002D6B0D" w:rsidRDefault="002D6B0D" w:rsidP="002D6B0D">
      <w:pPr>
        <w:spacing w:before="0" w:after="160" w:line="259" w:lineRule="auto"/>
      </w:pPr>
      <w:r>
        <w:rPr>
          <w:noProof/>
        </w:rPr>
        <w:drawing>
          <wp:inline distT="0" distB="0" distL="0" distR="0" wp14:anchorId="7F065344" wp14:editId="58CB4D0B">
            <wp:extent cx="6400800" cy="1138555"/>
            <wp:effectExtent l="0" t="0" r="0" b="4445"/>
            <wp:docPr id="624122250" name="Image 1" descr="Une image contenant texte, Police, Page web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2250" name="Image 1" descr="Une image contenant texte, Police, Page web, Sit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C48" w14:textId="77777777" w:rsidR="008C3888" w:rsidRDefault="008C3888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51C65BE0" w14:textId="54A23BC7" w:rsidR="00A53E03" w:rsidRPr="00802577" w:rsidRDefault="00802577" w:rsidP="00B2416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E69653A" wp14:editId="5A8EFF1E">
            <wp:extent cx="1545771" cy="656054"/>
            <wp:effectExtent l="0" t="0" r="0" b="0"/>
            <wp:docPr id="1706690507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696A2588" w14:textId="1ADC68BA" w:rsidR="00A53E03" w:rsidRPr="009F3688" w:rsidRDefault="008F0E9B" w:rsidP="00B24160">
      <w:pPr>
        <w:spacing w:before="0" w:after="160" w:line="259" w:lineRule="auto"/>
        <w:rPr>
          <w:b/>
          <w:bCs/>
          <w:color w:val="FF0000"/>
          <w:sz w:val="28"/>
          <w:szCs w:val="28"/>
          <w:u w:val="single"/>
        </w:rPr>
      </w:pPr>
      <w:r w:rsidRPr="009F3688">
        <w:rPr>
          <w:b/>
          <w:bCs/>
          <w:color w:val="FF0000"/>
          <w:sz w:val="28"/>
          <w:szCs w:val="28"/>
          <w:u w:val="single"/>
        </w:rPr>
        <w:t>Il faut mettre remplacer le nom de la base de donnée.</w:t>
      </w:r>
    </w:p>
    <w:p w14:paraId="4409B212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30137BA" w14:textId="3DB6AB70" w:rsidR="00BD2480" w:rsidRPr="000C4172" w:rsidRDefault="00BD2480" w:rsidP="00BD2480">
      <w:pPr>
        <w:pStyle w:val="Titre2"/>
      </w:pPr>
      <w:r>
        <w:t>mission 2</w:t>
      </w:r>
    </w:p>
    <w:p w14:paraId="20C3B696" w14:textId="77777777" w:rsidR="00BD2480" w:rsidRDefault="00BD2480" w:rsidP="00BD2480">
      <w:pPr>
        <w:spacing w:before="0" w:after="160" w:line="259" w:lineRule="auto"/>
        <w:ind w:left="360"/>
      </w:pPr>
    </w:p>
    <w:p w14:paraId="0F404E12" w14:textId="26413E6F" w:rsidR="00BD2480" w:rsidRPr="00A53E03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6D4B4D">
        <w:rPr>
          <w:b/>
          <w:bCs/>
        </w:rPr>
        <w:t>2</w:t>
      </w:r>
    </w:p>
    <w:p w14:paraId="30FFB725" w14:textId="77777777" w:rsidR="00BD2480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5D21DF88" w14:textId="62F6E93D" w:rsidR="00BD2480" w:rsidRDefault="00EA30EE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Démarrez l’application</w:t>
      </w:r>
    </w:p>
    <w:p w14:paraId="783E63FB" w14:textId="1D86E857" w:rsidR="00EA30EE" w:rsidRDefault="00EA30EE" w:rsidP="00EA30EE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Dans le menu, sélectionnez </w:t>
      </w:r>
      <w:r>
        <w:rPr>
          <w:b/>
          <w:bCs/>
        </w:rPr>
        <w:t>Achats – Gérer les produits</w:t>
      </w:r>
    </w:p>
    <w:p w14:paraId="77893D1E" w14:textId="09D0A9AE" w:rsidR="00BD2480" w:rsidRDefault="009F3688" w:rsidP="009F3688">
      <w:pPr>
        <w:spacing w:before="0" w:after="160" w:line="259" w:lineRule="auto"/>
      </w:pPr>
      <w:r>
        <w:tab/>
      </w:r>
    </w:p>
    <w:p w14:paraId="66FAAA7F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96BBB0E" w14:textId="166515D9" w:rsidR="00BD2480" w:rsidRPr="00802577" w:rsidRDefault="00BD2480" w:rsidP="00BD248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64413E02" wp14:editId="35F4C152">
            <wp:extent cx="1545771" cy="656054"/>
            <wp:effectExtent l="0" t="0" r="0" b="0"/>
            <wp:docPr id="2116271763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</w:t>
      </w:r>
      <w:r w:rsidR="00EA30EE">
        <w:rPr>
          <w:b/>
          <w:bCs/>
          <w:i/>
          <w:iCs/>
          <w:color w:val="C00000"/>
          <w:sz w:val="32"/>
          <w:szCs w:val="32"/>
        </w:rPr>
        <w:t xml:space="preserve"> et compléter l’action Index du Contrôleur Produits</w:t>
      </w:r>
      <w:r w:rsidRPr="00802577">
        <w:rPr>
          <w:b/>
          <w:bCs/>
          <w:i/>
          <w:iCs/>
          <w:color w:val="C00000"/>
          <w:sz w:val="32"/>
          <w:szCs w:val="32"/>
        </w:rPr>
        <w:t>?</w:t>
      </w:r>
    </w:p>
    <w:p w14:paraId="69A4CB92" w14:textId="4D1BCCE1" w:rsidR="009F3688" w:rsidRDefault="009F3688" w:rsidP="009F3688">
      <w:pPr>
        <w:spacing w:before="0" w:after="160" w:line="259" w:lineRule="auto"/>
      </w:pPr>
      <w:r>
        <w:rPr>
          <w:color w:val="FF0000"/>
        </w:rPr>
        <w:t xml:space="preserve">« </w:t>
      </w:r>
      <w:r w:rsidRPr="009F3688">
        <w:rPr>
          <w:color w:val="FF0000"/>
        </w:rPr>
        <w:t>Il faut ajouté un DbSet&lt;Produit&gt; dans DbContext</w:t>
      </w:r>
      <w:r>
        <w:rPr>
          <w:color w:val="FF0000"/>
        </w:rPr>
        <w:t xml:space="preserve"> »</w:t>
      </w:r>
    </w:p>
    <w:p w14:paraId="69A52181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1A2663F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4A3FC12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2DF49D" w14:textId="5C7C46C9" w:rsidR="00802577" w:rsidRPr="000C4172" w:rsidRDefault="00802577" w:rsidP="00802577">
      <w:pPr>
        <w:pStyle w:val="Titre2"/>
      </w:pPr>
      <w:r>
        <w:t xml:space="preserve">mission </w:t>
      </w:r>
      <w:r w:rsidR="00122452">
        <w:t>3</w:t>
      </w:r>
    </w:p>
    <w:p w14:paraId="590DDAD7" w14:textId="77777777" w:rsidR="00802577" w:rsidRDefault="00802577" w:rsidP="00802577">
      <w:pPr>
        <w:spacing w:before="0" w:after="160" w:line="259" w:lineRule="auto"/>
        <w:ind w:left="360"/>
      </w:pPr>
    </w:p>
    <w:p w14:paraId="03913F9A" w14:textId="00653B9B" w:rsidR="00802577" w:rsidRPr="00A53E03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2D7BAF">
        <w:rPr>
          <w:b/>
          <w:bCs/>
        </w:rPr>
        <w:t>3</w:t>
      </w:r>
    </w:p>
    <w:p w14:paraId="7641B415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51A69239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La console vous affiche le message d’erreur suivant :</w:t>
      </w:r>
    </w:p>
    <w:p w14:paraId="7E4473A3" w14:textId="6CB3B7C1" w:rsidR="00802577" w:rsidRDefault="00AD08FB" w:rsidP="00802577">
      <w:pPr>
        <w:spacing w:before="0" w:after="160" w:line="259" w:lineRule="auto"/>
      </w:pPr>
      <w:r>
        <w:rPr>
          <w:noProof/>
        </w:rPr>
        <w:drawing>
          <wp:inline distT="0" distB="0" distL="0" distR="0" wp14:anchorId="459D6392" wp14:editId="20AE82BC">
            <wp:extent cx="6400800" cy="1042035"/>
            <wp:effectExtent l="0" t="0" r="0" b="5715"/>
            <wp:docPr id="1113559608" name="Image 1" descr="Une image contenant texte, Police, capture d’écran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9608" name="Image 1" descr="Une image contenant texte, Police, capture d’écran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9B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054D584" w14:textId="77777777" w:rsidR="00802577" w:rsidRPr="00802577" w:rsidRDefault="00802577" w:rsidP="00802577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9FC3454" wp14:editId="3B70528F">
            <wp:extent cx="1545771" cy="656054"/>
            <wp:effectExtent l="0" t="0" r="0" b="0"/>
            <wp:docPr id="1430055799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518FD1D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331D92" w14:textId="77777777" w:rsidR="004410AA" w:rsidRDefault="004410AA">
      <w:pPr>
        <w:rPr>
          <w:caps/>
          <w:spacing w:val="15"/>
        </w:rPr>
      </w:pPr>
      <w:r>
        <w:br w:type="page"/>
      </w:r>
    </w:p>
    <w:p w14:paraId="44C31A09" w14:textId="7A7C8CD1" w:rsidR="00EC3E3A" w:rsidRPr="000C4172" w:rsidRDefault="00EC3E3A" w:rsidP="00EC3E3A">
      <w:pPr>
        <w:pStyle w:val="Titre2"/>
      </w:pPr>
      <w:r>
        <w:lastRenderedPageBreak/>
        <w:t>mission 4</w:t>
      </w:r>
    </w:p>
    <w:p w14:paraId="0BCAAC9B" w14:textId="77777777" w:rsidR="00EC3E3A" w:rsidRDefault="00EC3E3A" w:rsidP="00EC3E3A">
      <w:pPr>
        <w:spacing w:before="0" w:after="160" w:line="259" w:lineRule="auto"/>
        <w:ind w:left="360"/>
      </w:pPr>
    </w:p>
    <w:p w14:paraId="794C67E8" w14:textId="279A9E4E" w:rsidR="00EC3E3A" w:rsidRPr="00A53E03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4</w:t>
      </w:r>
    </w:p>
    <w:p w14:paraId="033B38EE" w14:textId="77777777" w:rsidR="00EC3E3A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4FDC22F1" w14:textId="28542F1E" w:rsidR="00E6177A" w:rsidRDefault="00E6177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Allez au formulaire </w:t>
      </w:r>
      <w:r>
        <w:rPr>
          <w:b/>
          <w:bCs/>
        </w:rPr>
        <w:t xml:space="preserve">Create </w:t>
      </w:r>
      <w:r>
        <w:t xml:space="preserve">de </w:t>
      </w:r>
      <w:r>
        <w:rPr>
          <w:b/>
          <w:bCs/>
        </w:rPr>
        <w:t>Produit</w:t>
      </w:r>
      <w:r>
        <w:t xml:space="preserve"> et essayez de créer un produit :</w:t>
      </w:r>
    </w:p>
    <w:p w14:paraId="1203A980" w14:textId="3E185F88" w:rsidR="00EC3E3A" w:rsidRDefault="00E6177A" w:rsidP="00E6177A">
      <w:pPr>
        <w:spacing w:before="0" w:after="160" w:line="259" w:lineRule="auto"/>
        <w:ind w:left="1080"/>
      </w:pPr>
      <w:r>
        <w:rPr>
          <w:noProof/>
        </w:rPr>
        <w:drawing>
          <wp:inline distT="0" distB="0" distL="0" distR="0" wp14:anchorId="4815A91E" wp14:editId="4D81D181">
            <wp:extent cx="2476500" cy="2428256"/>
            <wp:effectExtent l="0" t="0" r="0" b="0"/>
            <wp:docPr id="1319982932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2932" name="Image 1" descr="Une image contenant text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0445" cy="24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F55" w14:textId="25EBD51A" w:rsidR="00EC3E3A" w:rsidRDefault="00E6177A" w:rsidP="00EC3E3A">
      <w:pPr>
        <w:spacing w:before="0" w:after="160" w:line="259" w:lineRule="auto"/>
      </w:pPr>
      <w:r>
        <w:t>La liste des catégories ne s’affiche pas</w:t>
      </w:r>
    </w:p>
    <w:p w14:paraId="24780377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2B29BFED" w14:textId="77777777" w:rsidR="00EC3E3A" w:rsidRPr="00802577" w:rsidRDefault="00EC3E3A" w:rsidP="00EC3E3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7DE2503" wp14:editId="703E873B">
            <wp:extent cx="1545771" cy="656054"/>
            <wp:effectExtent l="0" t="0" r="0" b="0"/>
            <wp:docPr id="1104873035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7BB4BCD0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D097F8B" w14:textId="77777777" w:rsidR="004410AA" w:rsidRDefault="004410AA">
      <w:pPr>
        <w:rPr>
          <w:caps/>
          <w:spacing w:val="15"/>
        </w:rPr>
      </w:pPr>
      <w:r>
        <w:br w:type="page"/>
      </w:r>
    </w:p>
    <w:p w14:paraId="1F023665" w14:textId="7F996387" w:rsidR="004410AA" w:rsidRPr="000C4172" w:rsidRDefault="004410AA" w:rsidP="004410AA">
      <w:pPr>
        <w:pStyle w:val="Titre2"/>
      </w:pPr>
      <w:r>
        <w:lastRenderedPageBreak/>
        <w:t>mission 5</w:t>
      </w:r>
    </w:p>
    <w:p w14:paraId="32ED77B1" w14:textId="77777777" w:rsidR="004410AA" w:rsidRDefault="004410AA" w:rsidP="004410AA">
      <w:pPr>
        <w:spacing w:before="0" w:after="160" w:line="259" w:lineRule="auto"/>
        <w:ind w:left="360"/>
      </w:pPr>
    </w:p>
    <w:p w14:paraId="5B158137" w14:textId="2C7C6E93" w:rsidR="004410AA" w:rsidRPr="00A53E03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5</w:t>
      </w:r>
    </w:p>
    <w:p w14:paraId="630AF27F" w14:textId="77777777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3605D1F9" w14:textId="511730E5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>Essayez de créer un</w:t>
      </w:r>
      <w:r w:rsidR="00FC67AE">
        <w:t>e</w:t>
      </w:r>
      <w:r>
        <w:t xml:space="preserve"> </w:t>
      </w:r>
      <w:r w:rsidR="00840670">
        <w:t>catégorie</w:t>
      </w:r>
      <w:r>
        <w:t>:</w:t>
      </w:r>
    </w:p>
    <w:p w14:paraId="1854FD26" w14:textId="75E84F56" w:rsidR="004410AA" w:rsidRDefault="00840670" w:rsidP="00FC67AE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6C389F95" wp14:editId="775E7FDB">
            <wp:extent cx="2800350" cy="1188204"/>
            <wp:effectExtent l="0" t="0" r="0" b="0"/>
            <wp:docPr id="993674584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4584" name="Image 1" descr="Une image contenant texte, Police, capture d’écran, logo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966" cy="11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5D6B" w14:textId="77777777" w:rsidR="004410AA" w:rsidRDefault="004410AA" w:rsidP="004410A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A8C97B4" w14:textId="77777777" w:rsidR="004410AA" w:rsidRPr="00802577" w:rsidRDefault="004410AA" w:rsidP="004410A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E4218C4" wp14:editId="18BCCC7B">
            <wp:extent cx="1545771" cy="656054"/>
            <wp:effectExtent l="0" t="0" r="0" b="0"/>
            <wp:docPr id="1719136292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0EA4B953" w14:textId="77777777" w:rsidR="004410AA" w:rsidRDefault="004410AA" w:rsidP="004410A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D0E91B1" w14:textId="17C95781" w:rsidR="00FC67AE" w:rsidRPr="000C4172" w:rsidRDefault="00FC67AE" w:rsidP="00FC67AE">
      <w:pPr>
        <w:pStyle w:val="Titre2"/>
      </w:pPr>
      <w:r>
        <w:t>mission 6</w:t>
      </w:r>
    </w:p>
    <w:p w14:paraId="42F8075F" w14:textId="77777777" w:rsidR="00FC67AE" w:rsidRDefault="00FC67AE" w:rsidP="00FC67AE">
      <w:pPr>
        <w:spacing w:before="0" w:after="160" w:line="259" w:lineRule="auto"/>
        <w:ind w:left="360"/>
      </w:pPr>
    </w:p>
    <w:p w14:paraId="403FA52C" w14:textId="728AAEC8" w:rsidR="00FC67AE" w:rsidRPr="00A53E03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6</w:t>
      </w:r>
    </w:p>
    <w:p w14:paraId="64B064C5" w14:textId="7777777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5E16C6F6" w14:textId="7A31FD0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Essayez de créer un</w:t>
      </w:r>
      <w:r w:rsidR="004B3363">
        <w:t xml:space="preserve"> produit</w:t>
      </w:r>
      <w:r>
        <w:t>:</w:t>
      </w:r>
    </w:p>
    <w:p w14:paraId="2039FBF7" w14:textId="6E9B7C68" w:rsidR="004B3363" w:rsidRDefault="004B3363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Plusieurs éléments ne fonctionnent pas</w:t>
      </w:r>
    </w:p>
    <w:p w14:paraId="2ADBACB3" w14:textId="7F5BE6BF" w:rsidR="00FC67AE" w:rsidRDefault="00FC67AE" w:rsidP="00FC67AE">
      <w:pPr>
        <w:spacing w:before="0" w:after="160" w:line="259" w:lineRule="auto"/>
      </w:pPr>
    </w:p>
    <w:p w14:paraId="487D26FE" w14:textId="77777777" w:rsidR="00FC67AE" w:rsidRDefault="00FC67AE" w:rsidP="00FC67AE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44DC18F" w14:textId="77777777" w:rsidR="00FC67AE" w:rsidRPr="00802577" w:rsidRDefault="00FC67AE" w:rsidP="00FC67AE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EFEF5B7" wp14:editId="762549DD">
            <wp:extent cx="1545771" cy="656054"/>
            <wp:effectExtent l="0" t="0" r="0" b="0"/>
            <wp:docPr id="38012781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3B64FF63" w14:textId="77777777" w:rsidR="00802577" w:rsidRPr="003D0701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657BB530" w14:textId="4C153365" w:rsidR="00B24160" w:rsidRDefault="003D0701" w:rsidP="00B24160">
      <w:pPr>
        <w:spacing w:before="0" w:after="160" w:line="259" w:lineRule="auto"/>
      </w:pPr>
      <w:r w:rsidRPr="00802577">
        <w:rPr>
          <w:b/>
          <w:bCs/>
          <w:sz w:val="28"/>
          <w:szCs w:val="28"/>
          <w:u w:val="single"/>
        </w:rPr>
        <w:t>Missions accomplies!!!</w:t>
      </w:r>
    </w:p>
    <w:sectPr w:rsidR="00B24160" w:rsidSect="000440BA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136E" w14:textId="77777777" w:rsidR="003D79FB" w:rsidRDefault="003D79FB" w:rsidP="000440BA">
      <w:r>
        <w:separator/>
      </w:r>
    </w:p>
  </w:endnote>
  <w:endnote w:type="continuationSeparator" w:id="0">
    <w:p w14:paraId="57359667" w14:textId="77777777" w:rsidR="003D79FB" w:rsidRDefault="003D79FB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panose1 w:val="00000000000000000000"/>
    <w:charset w:val="0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77777777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>
      <w:tab/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70FB8" w14:textId="77777777" w:rsidR="003D79FB" w:rsidRDefault="003D79FB" w:rsidP="000440BA">
      <w:r>
        <w:separator/>
      </w:r>
    </w:p>
  </w:footnote>
  <w:footnote w:type="continuationSeparator" w:id="0">
    <w:p w14:paraId="38997F52" w14:textId="77777777" w:rsidR="003D79FB" w:rsidRDefault="003D79FB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23C5A5D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7C42CE">
      <w:t>S</w:t>
    </w:r>
    <w:r w:rsidR="0081663B">
      <w:t xml:space="preserve">éance </w:t>
    </w:r>
    <w:r w:rsidR="003D0701">
      <w:t>12</w:t>
    </w:r>
    <w:r w:rsidR="0081663B">
      <w:t xml:space="preserve"> </w:t>
    </w:r>
    <w:r>
      <w:t xml:space="preserve">Laboratoire </w:t>
    </w:r>
    <w:r w:rsidR="00ED564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D1D"/>
    <w:multiLevelType w:val="hybridMultilevel"/>
    <w:tmpl w:val="1902B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42F0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B6FC1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416EF"/>
    <w:multiLevelType w:val="multilevel"/>
    <w:tmpl w:val="FE827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26835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0758C"/>
    <w:multiLevelType w:val="hybridMultilevel"/>
    <w:tmpl w:val="B2BC8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A5357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2218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C383C"/>
    <w:multiLevelType w:val="hybridMultilevel"/>
    <w:tmpl w:val="082270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B5AEF"/>
    <w:multiLevelType w:val="hybridMultilevel"/>
    <w:tmpl w:val="BA249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4F52E6"/>
    <w:multiLevelType w:val="hybridMultilevel"/>
    <w:tmpl w:val="E12C08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0374C"/>
    <w:multiLevelType w:val="hybridMultilevel"/>
    <w:tmpl w:val="0430F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84315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97842"/>
    <w:multiLevelType w:val="hybridMultilevel"/>
    <w:tmpl w:val="BA249D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73B45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6160F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C65A1D"/>
    <w:multiLevelType w:val="multilevel"/>
    <w:tmpl w:val="BDDE8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B029BC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D6E63"/>
    <w:multiLevelType w:val="multilevel"/>
    <w:tmpl w:val="2AD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0744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1508B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93549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B1E8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17365"/>
    <w:multiLevelType w:val="hybridMultilevel"/>
    <w:tmpl w:val="5F48C92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7A07015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81FDF"/>
    <w:multiLevelType w:val="multilevel"/>
    <w:tmpl w:val="EDF45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C7208F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F5786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F3E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E46DE"/>
    <w:multiLevelType w:val="hybridMultilevel"/>
    <w:tmpl w:val="E12C08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D1A0B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B38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A3F0D"/>
    <w:multiLevelType w:val="hybridMultilevel"/>
    <w:tmpl w:val="33EE8E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B3810"/>
    <w:multiLevelType w:val="hybridMultilevel"/>
    <w:tmpl w:val="47CCC9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C792C5F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4470E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A64339"/>
    <w:multiLevelType w:val="multilevel"/>
    <w:tmpl w:val="520C2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E5DB0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E52AEC"/>
    <w:multiLevelType w:val="hybridMultilevel"/>
    <w:tmpl w:val="C212BC4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BAC3DF4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02F89"/>
    <w:multiLevelType w:val="multilevel"/>
    <w:tmpl w:val="C8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C46A8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24524">
    <w:abstractNumId w:val="38"/>
    <w:lvlOverride w:ilvl="0">
      <w:startOverride w:val="1"/>
    </w:lvlOverride>
  </w:num>
  <w:num w:numId="2" w16cid:durableId="1518083191">
    <w:abstractNumId w:val="43"/>
  </w:num>
  <w:num w:numId="3" w16cid:durableId="1170173932">
    <w:abstractNumId w:val="29"/>
  </w:num>
  <w:num w:numId="4" w16cid:durableId="2014337209">
    <w:abstractNumId w:val="18"/>
  </w:num>
  <w:num w:numId="5" w16cid:durableId="195510674">
    <w:abstractNumId w:val="7"/>
  </w:num>
  <w:num w:numId="6" w16cid:durableId="810440764">
    <w:abstractNumId w:val="44"/>
  </w:num>
  <w:num w:numId="7" w16cid:durableId="829295023">
    <w:abstractNumId w:val="37"/>
  </w:num>
  <w:num w:numId="8" w16cid:durableId="1649355652">
    <w:abstractNumId w:val="0"/>
  </w:num>
  <w:num w:numId="9" w16cid:durableId="738133674">
    <w:abstractNumId w:val="24"/>
  </w:num>
  <w:num w:numId="10" w16cid:durableId="678315848">
    <w:abstractNumId w:val="39"/>
  </w:num>
  <w:num w:numId="11" w16cid:durableId="1850678712">
    <w:abstractNumId w:val="33"/>
  </w:num>
  <w:num w:numId="12" w16cid:durableId="132063373">
    <w:abstractNumId w:val="30"/>
  </w:num>
  <w:num w:numId="13" w16cid:durableId="982345052">
    <w:abstractNumId w:val="1"/>
  </w:num>
  <w:num w:numId="14" w16cid:durableId="401408738">
    <w:abstractNumId w:val="45"/>
  </w:num>
  <w:num w:numId="15" w16cid:durableId="1489638007">
    <w:abstractNumId w:val="15"/>
  </w:num>
  <w:num w:numId="16" w16cid:durableId="1834447447">
    <w:abstractNumId w:val="36"/>
  </w:num>
  <w:num w:numId="17" w16cid:durableId="274486472">
    <w:abstractNumId w:val="14"/>
  </w:num>
  <w:num w:numId="18" w16cid:durableId="1897207074">
    <w:abstractNumId w:val="34"/>
  </w:num>
  <w:num w:numId="19" w16cid:durableId="1253514730">
    <w:abstractNumId w:val="21"/>
  </w:num>
  <w:num w:numId="20" w16cid:durableId="894974369">
    <w:abstractNumId w:val="31"/>
  </w:num>
  <w:num w:numId="21" w16cid:durableId="567885747">
    <w:abstractNumId w:val="46"/>
  </w:num>
  <w:num w:numId="22" w16cid:durableId="1921796133">
    <w:abstractNumId w:val="41"/>
  </w:num>
  <w:num w:numId="23" w16cid:durableId="445319294">
    <w:abstractNumId w:val="28"/>
  </w:num>
  <w:num w:numId="24" w16cid:durableId="147988524">
    <w:abstractNumId w:val="3"/>
  </w:num>
  <w:num w:numId="25" w16cid:durableId="199511649">
    <w:abstractNumId w:val="25"/>
  </w:num>
  <w:num w:numId="26" w16cid:durableId="338390429">
    <w:abstractNumId w:val="4"/>
  </w:num>
  <w:num w:numId="27" w16cid:durableId="771903281">
    <w:abstractNumId w:val="2"/>
  </w:num>
  <w:num w:numId="28" w16cid:durableId="1672759007">
    <w:abstractNumId w:val="22"/>
  </w:num>
  <w:num w:numId="29" w16cid:durableId="505093930">
    <w:abstractNumId w:val="23"/>
  </w:num>
  <w:num w:numId="30" w16cid:durableId="1664358100">
    <w:abstractNumId w:val="17"/>
  </w:num>
  <w:num w:numId="31" w16cid:durableId="895819735">
    <w:abstractNumId w:val="27"/>
  </w:num>
  <w:num w:numId="32" w16cid:durableId="2049641103">
    <w:abstractNumId w:val="26"/>
  </w:num>
  <w:num w:numId="33" w16cid:durableId="440805548">
    <w:abstractNumId w:val="6"/>
  </w:num>
  <w:num w:numId="34" w16cid:durableId="400368922">
    <w:abstractNumId w:val="12"/>
  </w:num>
  <w:num w:numId="35" w16cid:durableId="360477648">
    <w:abstractNumId w:val="40"/>
  </w:num>
  <w:num w:numId="36" w16cid:durableId="1933126333">
    <w:abstractNumId w:val="16"/>
  </w:num>
  <w:num w:numId="37" w16cid:durableId="1712419905">
    <w:abstractNumId w:val="8"/>
  </w:num>
  <w:num w:numId="38" w16cid:durableId="372315076">
    <w:abstractNumId w:val="13"/>
  </w:num>
  <w:num w:numId="39" w16cid:durableId="1363358015">
    <w:abstractNumId w:val="19"/>
  </w:num>
  <w:num w:numId="40" w16cid:durableId="341010313">
    <w:abstractNumId w:val="35"/>
  </w:num>
  <w:num w:numId="41" w16cid:durableId="1204096321">
    <w:abstractNumId w:val="11"/>
  </w:num>
  <w:num w:numId="42" w16cid:durableId="1228805305">
    <w:abstractNumId w:val="48"/>
  </w:num>
  <w:num w:numId="43" w16cid:durableId="163482378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26117731">
    <w:abstractNumId w:val="5"/>
  </w:num>
  <w:num w:numId="45" w16cid:durableId="905451750">
    <w:abstractNumId w:val="20"/>
  </w:num>
  <w:num w:numId="46" w16cid:durableId="574901443">
    <w:abstractNumId w:val="10"/>
  </w:num>
  <w:num w:numId="47" w16cid:durableId="2086996010">
    <w:abstractNumId w:val="32"/>
  </w:num>
  <w:num w:numId="48" w16cid:durableId="62336658">
    <w:abstractNumId w:val="42"/>
  </w:num>
  <w:num w:numId="49" w16cid:durableId="1425999684">
    <w:abstractNumId w:val="47"/>
  </w:num>
  <w:num w:numId="50" w16cid:durableId="49029141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0459"/>
    <w:rsid w:val="00010644"/>
    <w:rsid w:val="000106DA"/>
    <w:rsid w:val="00011432"/>
    <w:rsid w:val="000161E3"/>
    <w:rsid w:val="000223F6"/>
    <w:rsid w:val="00022C33"/>
    <w:rsid w:val="00023201"/>
    <w:rsid w:val="0002536D"/>
    <w:rsid w:val="00032506"/>
    <w:rsid w:val="0003256D"/>
    <w:rsid w:val="0003310A"/>
    <w:rsid w:val="00034C0A"/>
    <w:rsid w:val="0003628D"/>
    <w:rsid w:val="000440BA"/>
    <w:rsid w:val="00050D72"/>
    <w:rsid w:val="00082260"/>
    <w:rsid w:val="000A04B2"/>
    <w:rsid w:val="000A455C"/>
    <w:rsid w:val="000A601C"/>
    <w:rsid w:val="000A6850"/>
    <w:rsid w:val="000B0D93"/>
    <w:rsid w:val="000B5C37"/>
    <w:rsid w:val="000B63F6"/>
    <w:rsid w:val="000B6FCE"/>
    <w:rsid w:val="000C1240"/>
    <w:rsid w:val="000C1C7A"/>
    <w:rsid w:val="000C215B"/>
    <w:rsid w:val="000C2C8B"/>
    <w:rsid w:val="000C5E4B"/>
    <w:rsid w:val="000C6AA4"/>
    <w:rsid w:val="000C7548"/>
    <w:rsid w:val="000D42FE"/>
    <w:rsid w:val="000E1CA1"/>
    <w:rsid w:val="000E51AA"/>
    <w:rsid w:val="000E7516"/>
    <w:rsid w:val="000F0211"/>
    <w:rsid w:val="000F06F3"/>
    <w:rsid w:val="000F4766"/>
    <w:rsid w:val="001025E3"/>
    <w:rsid w:val="00104D30"/>
    <w:rsid w:val="00111D92"/>
    <w:rsid w:val="0011298D"/>
    <w:rsid w:val="00112AE3"/>
    <w:rsid w:val="00113B62"/>
    <w:rsid w:val="00121F4B"/>
    <w:rsid w:val="00122452"/>
    <w:rsid w:val="00123228"/>
    <w:rsid w:val="00125695"/>
    <w:rsid w:val="0012668A"/>
    <w:rsid w:val="001420F9"/>
    <w:rsid w:val="00145E8D"/>
    <w:rsid w:val="001519F1"/>
    <w:rsid w:val="00156331"/>
    <w:rsid w:val="00156BF6"/>
    <w:rsid w:val="00161F0A"/>
    <w:rsid w:val="001671CF"/>
    <w:rsid w:val="00167DF3"/>
    <w:rsid w:val="00167E16"/>
    <w:rsid w:val="00172A7F"/>
    <w:rsid w:val="00184D1D"/>
    <w:rsid w:val="00187634"/>
    <w:rsid w:val="00194084"/>
    <w:rsid w:val="00195EDD"/>
    <w:rsid w:val="001A2469"/>
    <w:rsid w:val="001A4FF9"/>
    <w:rsid w:val="001B2327"/>
    <w:rsid w:val="001B5910"/>
    <w:rsid w:val="001B7F8B"/>
    <w:rsid w:val="001C44A3"/>
    <w:rsid w:val="001D0457"/>
    <w:rsid w:val="001D0881"/>
    <w:rsid w:val="001D4BC1"/>
    <w:rsid w:val="001E7D8B"/>
    <w:rsid w:val="001F0CE2"/>
    <w:rsid w:val="001F7F00"/>
    <w:rsid w:val="00203A45"/>
    <w:rsid w:val="0021022E"/>
    <w:rsid w:val="00210EF4"/>
    <w:rsid w:val="00225057"/>
    <w:rsid w:val="00226D20"/>
    <w:rsid w:val="00234C76"/>
    <w:rsid w:val="00235F61"/>
    <w:rsid w:val="00247D88"/>
    <w:rsid w:val="00257350"/>
    <w:rsid w:val="00267B80"/>
    <w:rsid w:val="002726A0"/>
    <w:rsid w:val="002733ED"/>
    <w:rsid w:val="002801F3"/>
    <w:rsid w:val="002809FB"/>
    <w:rsid w:val="00285283"/>
    <w:rsid w:val="00290329"/>
    <w:rsid w:val="00291FF1"/>
    <w:rsid w:val="002925D9"/>
    <w:rsid w:val="00293184"/>
    <w:rsid w:val="00294642"/>
    <w:rsid w:val="00295AF9"/>
    <w:rsid w:val="00297C90"/>
    <w:rsid w:val="002A2840"/>
    <w:rsid w:val="002A29A5"/>
    <w:rsid w:val="002A6644"/>
    <w:rsid w:val="002B3C8F"/>
    <w:rsid w:val="002B44B9"/>
    <w:rsid w:val="002B61D7"/>
    <w:rsid w:val="002C5B90"/>
    <w:rsid w:val="002C7216"/>
    <w:rsid w:val="002D6B0D"/>
    <w:rsid w:val="002D7BAF"/>
    <w:rsid w:val="002E0E36"/>
    <w:rsid w:val="002E19E4"/>
    <w:rsid w:val="002E4315"/>
    <w:rsid w:val="002F31C5"/>
    <w:rsid w:val="003044E7"/>
    <w:rsid w:val="00305784"/>
    <w:rsid w:val="00312840"/>
    <w:rsid w:val="003155B3"/>
    <w:rsid w:val="00316592"/>
    <w:rsid w:val="00317CB5"/>
    <w:rsid w:val="003200C0"/>
    <w:rsid w:val="0032156B"/>
    <w:rsid w:val="003243DC"/>
    <w:rsid w:val="0032587F"/>
    <w:rsid w:val="003303A3"/>
    <w:rsid w:val="003315F4"/>
    <w:rsid w:val="0033304B"/>
    <w:rsid w:val="00336EF7"/>
    <w:rsid w:val="00341021"/>
    <w:rsid w:val="00341B0F"/>
    <w:rsid w:val="003450BE"/>
    <w:rsid w:val="00350198"/>
    <w:rsid w:val="00351B98"/>
    <w:rsid w:val="00357123"/>
    <w:rsid w:val="003604C8"/>
    <w:rsid w:val="003619B7"/>
    <w:rsid w:val="00364654"/>
    <w:rsid w:val="003670F3"/>
    <w:rsid w:val="00370D62"/>
    <w:rsid w:val="00375A4B"/>
    <w:rsid w:val="00381B3A"/>
    <w:rsid w:val="0038553B"/>
    <w:rsid w:val="003A0AF1"/>
    <w:rsid w:val="003B0636"/>
    <w:rsid w:val="003B1249"/>
    <w:rsid w:val="003B2F05"/>
    <w:rsid w:val="003B4C01"/>
    <w:rsid w:val="003B4F7B"/>
    <w:rsid w:val="003B5399"/>
    <w:rsid w:val="003B5C1C"/>
    <w:rsid w:val="003B6E65"/>
    <w:rsid w:val="003C1F6B"/>
    <w:rsid w:val="003C2EC1"/>
    <w:rsid w:val="003C3D36"/>
    <w:rsid w:val="003C4CD7"/>
    <w:rsid w:val="003D0701"/>
    <w:rsid w:val="003D79FB"/>
    <w:rsid w:val="003E0918"/>
    <w:rsid w:val="003E2309"/>
    <w:rsid w:val="003E2A4F"/>
    <w:rsid w:val="003E4F0B"/>
    <w:rsid w:val="0040081F"/>
    <w:rsid w:val="00403EAA"/>
    <w:rsid w:val="004047ED"/>
    <w:rsid w:val="00407250"/>
    <w:rsid w:val="0041099F"/>
    <w:rsid w:val="00422562"/>
    <w:rsid w:val="00423EB2"/>
    <w:rsid w:val="0042426A"/>
    <w:rsid w:val="00425320"/>
    <w:rsid w:val="004311A0"/>
    <w:rsid w:val="004331AF"/>
    <w:rsid w:val="00435098"/>
    <w:rsid w:val="00440934"/>
    <w:rsid w:val="00440B8A"/>
    <w:rsid w:val="004410AA"/>
    <w:rsid w:val="004414FE"/>
    <w:rsid w:val="0044560F"/>
    <w:rsid w:val="00447C8B"/>
    <w:rsid w:val="004552B4"/>
    <w:rsid w:val="00456E4D"/>
    <w:rsid w:val="00457DE0"/>
    <w:rsid w:val="00470EFC"/>
    <w:rsid w:val="004716F3"/>
    <w:rsid w:val="00472F03"/>
    <w:rsid w:val="004744D6"/>
    <w:rsid w:val="0048095F"/>
    <w:rsid w:val="004817CE"/>
    <w:rsid w:val="00481CD6"/>
    <w:rsid w:val="00482064"/>
    <w:rsid w:val="0048209D"/>
    <w:rsid w:val="004842A5"/>
    <w:rsid w:val="00485F7E"/>
    <w:rsid w:val="00487DA4"/>
    <w:rsid w:val="00496A41"/>
    <w:rsid w:val="00496AB4"/>
    <w:rsid w:val="00497FB0"/>
    <w:rsid w:val="004A37C8"/>
    <w:rsid w:val="004B0350"/>
    <w:rsid w:val="004B3363"/>
    <w:rsid w:val="004B41A3"/>
    <w:rsid w:val="004B7074"/>
    <w:rsid w:val="004C507A"/>
    <w:rsid w:val="004C5FE7"/>
    <w:rsid w:val="004D0A65"/>
    <w:rsid w:val="004D53DA"/>
    <w:rsid w:val="004D5748"/>
    <w:rsid w:val="004D7482"/>
    <w:rsid w:val="004F2FF0"/>
    <w:rsid w:val="004F539C"/>
    <w:rsid w:val="004F5660"/>
    <w:rsid w:val="005039CA"/>
    <w:rsid w:val="00503B13"/>
    <w:rsid w:val="0050476C"/>
    <w:rsid w:val="00504806"/>
    <w:rsid w:val="00504D2F"/>
    <w:rsid w:val="00505F12"/>
    <w:rsid w:val="005066F0"/>
    <w:rsid w:val="00511AA0"/>
    <w:rsid w:val="00512460"/>
    <w:rsid w:val="00513415"/>
    <w:rsid w:val="00516057"/>
    <w:rsid w:val="005237B7"/>
    <w:rsid w:val="00523F1E"/>
    <w:rsid w:val="00531CDF"/>
    <w:rsid w:val="00532090"/>
    <w:rsid w:val="00534126"/>
    <w:rsid w:val="005352E9"/>
    <w:rsid w:val="005359D9"/>
    <w:rsid w:val="005359E7"/>
    <w:rsid w:val="00535D9A"/>
    <w:rsid w:val="005471A2"/>
    <w:rsid w:val="00552C0B"/>
    <w:rsid w:val="00553B8B"/>
    <w:rsid w:val="00560AF9"/>
    <w:rsid w:val="00561B38"/>
    <w:rsid w:val="005705C3"/>
    <w:rsid w:val="00570C63"/>
    <w:rsid w:val="005728DF"/>
    <w:rsid w:val="005774BA"/>
    <w:rsid w:val="00581B7B"/>
    <w:rsid w:val="005858DC"/>
    <w:rsid w:val="00590320"/>
    <w:rsid w:val="0059324B"/>
    <w:rsid w:val="005939C8"/>
    <w:rsid w:val="00594158"/>
    <w:rsid w:val="00595555"/>
    <w:rsid w:val="005961C9"/>
    <w:rsid w:val="005A1339"/>
    <w:rsid w:val="005A443E"/>
    <w:rsid w:val="005A4857"/>
    <w:rsid w:val="005A6A33"/>
    <w:rsid w:val="005B1412"/>
    <w:rsid w:val="005B1894"/>
    <w:rsid w:val="005B2A52"/>
    <w:rsid w:val="005B5AF6"/>
    <w:rsid w:val="005C4BCF"/>
    <w:rsid w:val="005C7B94"/>
    <w:rsid w:val="005D2792"/>
    <w:rsid w:val="005D35F8"/>
    <w:rsid w:val="005D3880"/>
    <w:rsid w:val="005F50AC"/>
    <w:rsid w:val="005F7586"/>
    <w:rsid w:val="005F7F3D"/>
    <w:rsid w:val="00601562"/>
    <w:rsid w:val="00602B32"/>
    <w:rsid w:val="00606131"/>
    <w:rsid w:val="0061163D"/>
    <w:rsid w:val="00613F1F"/>
    <w:rsid w:val="00616CFD"/>
    <w:rsid w:val="00622EB9"/>
    <w:rsid w:val="006240AF"/>
    <w:rsid w:val="00631119"/>
    <w:rsid w:val="00633CB9"/>
    <w:rsid w:val="00643FDA"/>
    <w:rsid w:val="0064619D"/>
    <w:rsid w:val="00647B1C"/>
    <w:rsid w:val="006538AC"/>
    <w:rsid w:val="00654920"/>
    <w:rsid w:val="00654B0F"/>
    <w:rsid w:val="00665B6F"/>
    <w:rsid w:val="00680FCC"/>
    <w:rsid w:val="00683A98"/>
    <w:rsid w:val="00683D20"/>
    <w:rsid w:val="00691D80"/>
    <w:rsid w:val="00695D27"/>
    <w:rsid w:val="00695DC1"/>
    <w:rsid w:val="006A5886"/>
    <w:rsid w:val="006A61F9"/>
    <w:rsid w:val="006C16DA"/>
    <w:rsid w:val="006C18DE"/>
    <w:rsid w:val="006C2C51"/>
    <w:rsid w:val="006C2CB1"/>
    <w:rsid w:val="006C3558"/>
    <w:rsid w:val="006D4B4D"/>
    <w:rsid w:val="006E4404"/>
    <w:rsid w:val="006E70A5"/>
    <w:rsid w:val="006F3486"/>
    <w:rsid w:val="00702AEC"/>
    <w:rsid w:val="007157C2"/>
    <w:rsid w:val="007161F5"/>
    <w:rsid w:val="00720671"/>
    <w:rsid w:val="00724490"/>
    <w:rsid w:val="007244B2"/>
    <w:rsid w:val="007266C4"/>
    <w:rsid w:val="00727B92"/>
    <w:rsid w:val="00730249"/>
    <w:rsid w:val="007338FB"/>
    <w:rsid w:val="00735909"/>
    <w:rsid w:val="00743196"/>
    <w:rsid w:val="00746153"/>
    <w:rsid w:val="00746B02"/>
    <w:rsid w:val="00751465"/>
    <w:rsid w:val="00754711"/>
    <w:rsid w:val="00754713"/>
    <w:rsid w:val="00757D3B"/>
    <w:rsid w:val="007774B3"/>
    <w:rsid w:val="00777A47"/>
    <w:rsid w:val="00793839"/>
    <w:rsid w:val="007A2A38"/>
    <w:rsid w:val="007A5116"/>
    <w:rsid w:val="007A7BBE"/>
    <w:rsid w:val="007B197D"/>
    <w:rsid w:val="007B2FBE"/>
    <w:rsid w:val="007B3E65"/>
    <w:rsid w:val="007B6C08"/>
    <w:rsid w:val="007C0BE5"/>
    <w:rsid w:val="007C1408"/>
    <w:rsid w:val="007C2661"/>
    <w:rsid w:val="007C3041"/>
    <w:rsid w:val="007C42CE"/>
    <w:rsid w:val="007C7FD7"/>
    <w:rsid w:val="007D5B47"/>
    <w:rsid w:val="007D77F1"/>
    <w:rsid w:val="007E6E9E"/>
    <w:rsid w:val="00800EDB"/>
    <w:rsid w:val="00802577"/>
    <w:rsid w:val="00802944"/>
    <w:rsid w:val="00805E2A"/>
    <w:rsid w:val="008140A5"/>
    <w:rsid w:val="0081663B"/>
    <w:rsid w:val="00822DAA"/>
    <w:rsid w:val="008240B8"/>
    <w:rsid w:val="00831C8A"/>
    <w:rsid w:val="00833834"/>
    <w:rsid w:val="008405BD"/>
    <w:rsid w:val="00840670"/>
    <w:rsid w:val="00841406"/>
    <w:rsid w:val="00846A3C"/>
    <w:rsid w:val="00850375"/>
    <w:rsid w:val="008701B6"/>
    <w:rsid w:val="00873ECD"/>
    <w:rsid w:val="00895438"/>
    <w:rsid w:val="00896A40"/>
    <w:rsid w:val="008A0455"/>
    <w:rsid w:val="008A068A"/>
    <w:rsid w:val="008A6115"/>
    <w:rsid w:val="008A7602"/>
    <w:rsid w:val="008B2A9B"/>
    <w:rsid w:val="008B66F7"/>
    <w:rsid w:val="008C12EE"/>
    <w:rsid w:val="008C3888"/>
    <w:rsid w:val="008C69B1"/>
    <w:rsid w:val="008C7136"/>
    <w:rsid w:val="008D216A"/>
    <w:rsid w:val="008D48A7"/>
    <w:rsid w:val="008E73D1"/>
    <w:rsid w:val="008F0E9B"/>
    <w:rsid w:val="008F2F39"/>
    <w:rsid w:val="00901321"/>
    <w:rsid w:val="009014B1"/>
    <w:rsid w:val="009018F3"/>
    <w:rsid w:val="00906E7F"/>
    <w:rsid w:val="00910652"/>
    <w:rsid w:val="00911094"/>
    <w:rsid w:val="00911794"/>
    <w:rsid w:val="00912CC1"/>
    <w:rsid w:val="009139F8"/>
    <w:rsid w:val="009174BF"/>
    <w:rsid w:val="00923F50"/>
    <w:rsid w:val="00924998"/>
    <w:rsid w:val="00925E82"/>
    <w:rsid w:val="0092711E"/>
    <w:rsid w:val="0093117C"/>
    <w:rsid w:val="00934054"/>
    <w:rsid w:val="00935CFD"/>
    <w:rsid w:val="0093756E"/>
    <w:rsid w:val="009423AA"/>
    <w:rsid w:val="00942594"/>
    <w:rsid w:val="00946071"/>
    <w:rsid w:val="0094692E"/>
    <w:rsid w:val="0096611D"/>
    <w:rsid w:val="0096689E"/>
    <w:rsid w:val="00972E8E"/>
    <w:rsid w:val="00976DAF"/>
    <w:rsid w:val="00980EAC"/>
    <w:rsid w:val="00993C98"/>
    <w:rsid w:val="009A4B20"/>
    <w:rsid w:val="009A5741"/>
    <w:rsid w:val="009A5F99"/>
    <w:rsid w:val="009B3900"/>
    <w:rsid w:val="009B6B47"/>
    <w:rsid w:val="009C48BE"/>
    <w:rsid w:val="009C7363"/>
    <w:rsid w:val="009D04EC"/>
    <w:rsid w:val="009D3003"/>
    <w:rsid w:val="009F0835"/>
    <w:rsid w:val="009F08C2"/>
    <w:rsid w:val="009F3688"/>
    <w:rsid w:val="009F4D8C"/>
    <w:rsid w:val="009F6309"/>
    <w:rsid w:val="009F6787"/>
    <w:rsid w:val="009F6C1E"/>
    <w:rsid w:val="00A061C4"/>
    <w:rsid w:val="00A1442A"/>
    <w:rsid w:val="00A169D9"/>
    <w:rsid w:val="00A201E9"/>
    <w:rsid w:val="00A23320"/>
    <w:rsid w:val="00A315D4"/>
    <w:rsid w:val="00A3189E"/>
    <w:rsid w:val="00A31E4F"/>
    <w:rsid w:val="00A362E0"/>
    <w:rsid w:val="00A45B80"/>
    <w:rsid w:val="00A51EC5"/>
    <w:rsid w:val="00A53E03"/>
    <w:rsid w:val="00A53F39"/>
    <w:rsid w:val="00A656AB"/>
    <w:rsid w:val="00A66A81"/>
    <w:rsid w:val="00A733F8"/>
    <w:rsid w:val="00A762EC"/>
    <w:rsid w:val="00A811FF"/>
    <w:rsid w:val="00A862A1"/>
    <w:rsid w:val="00A91BD7"/>
    <w:rsid w:val="00A941AE"/>
    <w:rsid w:val="00A971AE"/>
    <w:rsid w:val="00AB6902"/>
    <w:rsid w:val="00AB755F"/>
    <w:rsid w:val="00AC0EFD"/>
    <w:rsid w:val="00AD0230"/>
    <w:rsid w:val="00AD07FE"/>
    <w:rsid w:val="00AD08FB"/>
    <w:rsid w:val="00AD1202"/>
    <w:rsid w:val="00AD213B"/>
    <w:rsid w:val="00AD7035"/>
    <w:rsid w:val="00AE00D6"/>
    <w:rsid w:val="00AE53A6"/>
    <w:rsid w:val="00AF124F"/>
    <w:rsid w:val="00AF20AE"/>
    <w:rsid w:val="00AF3D78"/>
    <w:rsid w:val="00B03D8E"/>
    <w:rsid w:val="00B06D0D"/>
    <w:rsid w:val="00B07BAA"/>
    <w:rsid w:val="00B07CC6"/>
    <w:rsid w:val="00B10044"/>
    <w:rsid w:val="00B13DAB"/>
    <w:rsid w:val="00B1415A"/>
    <w:rsid w:val="00B1520E"/>
    <w:rsid w:val="00B22735"/>
    <w:rsid w:val="00B24160"/>
    <w:rsid w:val="00B26A20"/>
    <w:rsid w:val="00B344AA"/>
    <w:rsid w:val="00B363C1"/>
    <w:rsid w:val="00B36ED9"/>
    <w:rsid w:val="00B374A5"/>
    <w:rsid w:val="00B410CA"/>
    <w:rsid w:val="00B42336"/>
    <w:rsid w:val="00B4270F"/>
    <w:rsid w:val="00B51B0C"/>
    <w:rsid w:val="00B52024"/>
    <w:rsid w:val="00B5565E"/>
    <w:rsid w:val="00B57A73"/>
    <w:rsid w:val="00B624B0"/>
    <w:rsid w:val="00B632B4"/>
    <w:rsid w:val="00B657A7"/>
    <w:rsid w:val="00B6600B"/>
    <w:rsid w:val="00B7171D"/>
    <w:rsid w:val="00B80970"/>
    <w:rsid w:val="00B80D79"/>
    <w:rsid w:val="00B84E06"/>
    <w:rsid w:val="00B90E90"/>
    <w:rsid w:val="00B911EC"/>
    <w:rsid w:val="00B97F6C"/>
    <w:rsid w:val="00BA5A8C"/>
    <w:rsid w:val="00BA77A3"/>
    <w:rsid w:val="00BB01C5"/>
    <w:rsid w:val="00BB03A5"/>
    <w:rsid w:val="00BB65F3"/>
    <w:rsid w:val="00BC15CA"/>
    <w:rsid w:val="00BC3940"/>
    <w:rsid w:val="00BC5559"/>
    <w:rsid w:val="00BD2480"/>
    <w:rsid w:val="00BD46E2"/>
    <w:rsid w:val="00BE3F1E"/>
    <w:rsid w:val="00BE6EBB"/>
    <w:rsid w:val="00BF2096"/>
    <w:rsid w:val="00C0263C"/>
    <w:rsid w:val="00C051BE"/>
    <w:rsid w:val="00C12F92"/>
    <w:rsid w:val="00C13973"/>
    <w:rsid w:val="00C14309"/>
    <w:rsid w:val="00C143A2"/>
    <w:rsid w:val="00C165CA"/>
    <w:rsid w:val="00C17FA3"/>
    <w:rsid w:val="00C21E66"/>
    <w:rsid w:val="00C24D57"/>
    <w:rsid w:val="00C271F2"/>
    <w:rsid w:val="00C307F8"/>
    <w:rsid w:val="00C31C03"/>
    <w:rsid w:val="00C336C2"/>
    <w:rsid w:val="00C351AB"/>
    <w:rsid w:val="00C377A1"/>
    <w:rsid w:val="00C40160"/>
    <w:rsid w:val="00C40E01"/>
    <w:rsid w:val="00C471EC"/>
    <w:rsid w:val="00C53DF6"/>
    <w:rsid w:val="00C707EB"/>
    <w:rsid w:val="00C70847"/>
    <w:rsid w:val="00C71164"/>
    <w:rsid w:val="00C713AD"/>
    <w:rsid w:val="00C727ED"/>
    <w:rsid w:val="00C75704"/>
    <w:rsid w:val="00C80069"/>
    <w:rsid w:val="00C82359"/>
    <w:rsid w:val="00C84E29"/>
    <w:rsid w:val="00C91D23"/>
    <w:rsid w:val="00C9398F"/>
    <w:rsid w:val="00C9463A"/>
    <w:rsid w:val="00CB1CC2"/>
    <w:rsid w:val="00CB26D6"/>
    <w:rsid w:val="00CB42AF"/>
    <w:rsid w:val="00CB694B"/>
    <w:rsid w:val="00CB7ED9"/>
    <w:rsid w:val="00CC4184"/>
    <w:rsid w:val="00CC65CC"/>
    <w:rsid w:val="00CD32E7"/>
    <w:rsid w:val="00CD3A68"/>
    <w:rsid w:val="00CF150A"/>
    <w:rsid w:val="00CF6EAF"/>
    <w:rsid w:val="00D00B38"/>
    <w:rsid w:val="00D01465"/>
    <w:rsid w:val="00D144A7"/>
    <w:rsid w:val="00D14AF8"/>
    <w:rsid w:val="00D269E8"/>
    <w:rsid w:val="00D26CE9"/>
    <w:rsid w:val="00D26D4A"/>
    <w:rsid w:val="00D32BCA"/>
    <w:rsid w:val="00D331FE"/>
    <w:rsid w:val="00D33AF8"/>
    <w:rsid w:val="00D34B1C"/>
    <w:rsid w:val="00D41233"/>
    <w:rsid w:val="00D4343E"/>
    <w:rsid w:val="00D513F3"/>
    <w:rsid w:val="00D5220E"/>
    <w:rsid w:val="00D6050B"/>
    <w:rsid w:val="00D666DB"/>
    <w:rsid w:val="00D66C12"/>
    <w:rsid w:val="00D67103"/>
    <w:rsid w:val="00D72031"/>
    <w:rsid w:val="00D74F00"/>
    <w:rsid w:val="00D90016"/>
    <w:rsid w:val="00DA55C8"/>
    <w:rsid w:val="00DA6DE5"/>
    <w:rsid w:val="00DB0490"/>
    <w:rsid w:val="00DB0EFE"/>
    <w:rsid w:val="00DB6A32"/>
    <w:rsid w:val="00DB6BA7"/>
    <w:rsid w:val="00DC3251"/>
    <w:rsid w:val="00DC3FF0"/>
    <w:rsid w:val="00DC561A"/>
    <w:rsid w:val="00DC771B"/>
    <w:rsid w:val="00DD1303"/>
    <w:rsid w:val="00DD2D50"/>
    <w:rsid w:val="00DD654E"/>
    <w:rsid w:val="00DE01B1"/>
    <w:rsid w:val="00DE0F7D"/>
    <w:rsid w:val="00DE2279"/>
    <w:rsid w:val="00DE2A82"/>
    <w:rsid w:val="00DE3416"/>
    <w:rsid w:val="00DE6705"/>
    <w:rsid w:val="00DF1AB4"/>
    <w:rsid w:val="00DF67E2"/>
    <w:rsid w:val="00E1065E"/>
    <w:rsid w:val="00E112BE"/>
    <w:rsid w:val="00E162F4"/>
    <w:rsid w:val="00E16C0B"/>
    <w:rsid w:val="00E30287"/>
    <w:rsid w:val="00E30556"/>
    <w:rsid w:val="00E314BE"/>
    <w:rsid w:val="00E31F15"/>
    <w:rsid w:val="00E33D2F"/>
    <w:rsid w:val="00E37767"/>
    <w:rsid w:val="00E42FA7"/>
    <w:rsid w:val="00E44807"/>
    <w:rsid w:val="00E46451"/>
    <w:rsid w:val="00E568B5"/>
    <w:rsid w:val="00E57D0C"/>
    <w:rsid w:val="00E6177A"/>
    <w:rsid w:val="00E65DD5"/>
    <w:rsid w:val="00E67115"/>
    <w:rsid w:val="00E67405"/>
    <w:rsid w:val="00E83520"/>
    <w:rsid w:val="00EA30EE"/>
    <w:rsid w:val="00EC0517"/>
    <w:rsid w:val="00EC3E3A"/>
    <w:rsid w:val="00ED0E67"/>
    <w:rsid w:val="00ED3E2A"/>
    <w:rsid w:val="00ED3EB8"/>
    <w:rsid w:val="00ED5648"/>
    <w:rsid w:val="00ED58FD"/>
    <w:rsid w:val="00EE6B6E"/>
    <w:rsid w:val="00EE722B"/>
    <w:rsid w:val="00EF0745"/>
    <w:rsid w:val="00EF5C1B"/>
    <w:rsid w:val="00F118EB"/>
    <w:rsid w:val="00F12D95"/>
    <w:rsid w:val="00F15661"/>
    <w:rsid w:val="00F238E2"/>
    <w:rsid w:val="00F23A0A"/>
    <w:rsid w:val="00F27C11"/>
    <w:rsid w:val="00F27CE1"/>
    <w:rsid w:val="00F32C8A"/>
    <w:rsid w:val="00F338C7"/>
    <w:rsid w:val="00F35669"/>
    <w:rsid w:val="00F3589C"/>
    <w:rsid w:val="00F371B8"/>
    <w:rsid w:val="00F41478"/>
    <w:rsid w:val="00F45282"/>
    <w:rsid w:val="00F46218"/>
    <w:rsid w:val="00F62DC9"/>
    <w:rsid w:val="00F67FFC"/>
    <w:rsid w:val="00F71CB7"/>
    <w:rsid w:val="00F72B75"/>
    <w:rsid w:val="00F745ED"/>
    <w:rsid w:val="00F74CAC"/>
    <w:rsid w:val="00F76E56"/>
    <w:rsid w:val="00F82314"/>
    <w:rsid w:val="00F828E8"/>
    <w:rsid w:val="00F83CE1"/>
    <w:rsid w:val="00F9233E"/>
    <w:rsid w:val="00F943D0"/>
    <w:rsid w:val="00FA245A"/>
    <w:rsid w:val="00FB371F"/>
    <w:rsid w:val="00FC67AE"/>
    <w:rsid w:val="00FD1ADE"/>
    <w:rsid w:val="00FD20F8"/>
    <w:rsid w:val="00FD4D64"/>
    <w:rsid w:val="00FD6BC1"/>
    <w:rsid w:val="00FD7360"/>
    <w:rsid w:val="00FE3E6C"/>
    <w:rsid w:val="00FE5680"/>
    <w:rsid w:val="00FE629C"/>
    <w:rsid w:val="00FE63E1"/>
    <w:rsid w:val="00FE665F"/>
    <w:rsid w:val="00FF52C3"/>
    <w:rsid w:val="00FF6532"/>
    <w:rsid w:val="23A60AAE"/>
    <w:rsid w:val="48C48EC0"/>
    <w:rsid w:val="539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A2C03E0B-8EDB-4207-B122-9CB9DB1E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paragraph" w:customStyle="1" w:styleId="paragraph">
    <w:name w:val="paragraph"/>
    <w:basedOn w:val="Normal"/>
    <w:rsid w:val="0001064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010644"/>
  </w:style>
  <w:style w:type="character" w:customStyle="1" w:styleId="eop">
    <w:name w:val="eop"/>
    <w:basedOn w:val="Policepardfaut"/>
    <w:rsid w:val="00010644"/>
  </w:style>
  <w:style w:type="character" w:styleId="Mentionnonrsolue">
    <w:name w:val="Unresolved Mention"/>
    <w:basedOn w:val="Policepardfaut"/>
    <w:uiPriority w:val="99"/>
    <w:semiHidden/>
    <w:unhideWhenUsed/>
    <w:rsid w:val="00D90016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BB03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9190</TotalTime>
  <Pages>5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Djim Lo</cp:lastModifiedBy>
  <cp:revision>20</cp:revision>
  <dcterms:created xsi:type="dcterms:W3CDTF">2022-06-03T10:34:00Z</dcterms:created>
  <dcterms:modified xsi:type="dcterms:W3CDTF">2026-10-08T03:17:00Z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